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53CE0D" w14:textId="77777777" w:rsidR="0045039F" w:rsidRDefault="00C56065" w:rsidP="00314887">
      <w:pPr>
        <w:spacing w:before="600"/>
      </w:pP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1" behindDoc="1" locked="1" layoutInCell="1" allowOverlap="1" wp14:anchorId="3EA1D176" wp14:editId="60ED6F69">
                <wp:simplePos x="0" y="0"/>
                <wp:positionH relativeFrom="column">
                  <wp:posOffset>54429</wp:posOffset>
                </wp:positionH>
                <wp:positionV relativeFrom="paragraph">
                  <wp:posOffset>239486</wp:posOffset>
                </wp:positionV>
                <wp:extent cx="9025128" cy="6821424"/>
                <wp:effectExtent l="38100" t="38100" r="62230" b="55880"/>
                <wp:wrapNone/>
                <wp:docPr id="2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25128" cy="6821424"/>
                          <a:chOff x="0" y="0"/>
                          <a:chExt cx="9025128" cy="6821424"/>
                        </a:xfrm>
                      </wpg:grpSpPr>
                      <wps:wsp>
                        <wps:cNvPr id="1" name="Rectangle 1" descr="Decorative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9025128" cy="682142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0160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" name="Graphic 3" descr="Decorative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1981200" y="772885"/>
                            <a:ext cx="5065776" cy="5129784"/>
                            <a:chOff x="0" y="0"/>
                            <a:chExt cx="5067980" cy="5126457"/>
                          </a:xfrm>
                          <a:solidFill>
                            <a:schemeClr val="bg1">
                              <a:lumMod val="95000"/>
                            </a:schemeClr>
                          </a:solidFill>
                        </wpg:grpSpPr>
                        <wps:wsp>
                          <wps:cNvPr id="9" name="Freeform: Shape 9"/>
                          <wps:cNvSpPr/>
                          <wps:spPr>
                            <a:xfrm>
                              <a:off x="64974" y="3169485"/>
                              <a:ext cx="1884249" cy="671737"/>
                            </a:xfrm>
                            <a:custGeom>
                              <a:avLst/>
                              <a:gdLst>
                                <a:gd name="connsiteX0" fmla="*/ 1884249 w 1884249"/>
                                <a:gd name="connsiteY0" fmla="*/ 586019 h 671737"/>
                                <a:gd name="connsiteX1" fmla="*/ 1020094 w 1884249"/>
                                <a:gd name="connsiteY1" fmla="*/ 53231 h 671737"/>
                                <a:gd name="connsiteX2" fmla="*/ 0 w 1884249"/>
                                <a:gd name="connsiteY2" fmla="*/ 85718 h 671737"/>
                                <a:gd name="connsiteX3" fmla="*/ 864156 w 1884249"/>
                                <a:gd name="connsiteY3" fmla="*/ 618507 h 671737"/>
                                <a:gd name="connsiteX4" fmla="*/ 1884249 w 1884249"/>
                                <a:gd name="connsiteY4" fmla="*/ 586019 h 6717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84249" h="671737">
                                  <a:moveTo>
                                    <a:pt x="1884249" y="586019"/>
                                  </a:moveTo>
                                  <a:cubicBezTo>
                                    <a:pt x="1884249" y="586019"/>
                                    <a:pt x="1539887" y="189677"/>
                                    <a:pt x="1020094" y="53231"/>
                                  </a:cubicBezTo>
                                  <a:cubicBezTo>
                                    <a:pt x="500301" y="-83214"/>
                                    <a:pt x="0" y="85718"/>
                                    <a:pt x="0" y="85718"/>
                                  </a:cubicBezTo>
                                  <a:cubicBezTo>
                                    <a:pt x="0" y="85718"/>
                                    <a:pt x="344363" y="482060"/>
                                    <a:pt x="864156" y="618507"/>
                                  </a:cubicBezTo>
                                  <a:cubicBezTo>
                                    <a:pt x="1383949" y="754952"/>
                                    <a:pt x="1884249" y="586019"/>
                                    <a:pt x="1884249" y="58601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Freeform: Shape 10"/>
                          <wps:cNvSpPr/>
                          <wps:spPr>
                            <a:xfrm>
                              <a:off x="0" y="1786789"/>
                              <a:ext cx="1377451" cy="1377451"/>
                            </a:xfrm>
                            <a:custGeom>
                              <a:avLst/>
                              <a:gdLst>
                                <a:gd name="connsiteX0" fmla="*/ 1377451 w 1377451"/>
                                <a:gd name="connsiteY0" fmla="*/ 1377451 h 1377451"/>
                                <a:gd name="connsiteX1" fmla="*/ 896643 w 1377451"/>
                                <a:gd name="connsiteY1" fmla="*/ 480809 h 1377451"/>
                                <a:gd name="connsiteX2" fmla="*/ 0 w 1377451"/>
                                <a:gd name="connsiteY2" fmla="*/ 0 h 1377451"/>
                                <a:gd name="connsiteX3" fmla="*/ 480808 w 1377451"/>
                                <a:gd name="connsiteY3" fmla="*/ 896643 h 1377451"/>
                                <a:gd name="connsiteX4" fmla="*/ 1377451 w 1377451"/>
                                <a:gd name="connsiteY4" fmla="*/ 1377451 h 13774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77451" h="1377451">
                                  <a:moveTo>
                                    <a:pt x="1377451" y="1377451"/>
                                  </a:moveTo>
                                  <a:cubicBezTo>
                                    <a:pt x="1377451" y="1377451"/>
                                    <a:pt x="1273493" y="864156"/>
                                    <a:pt x="896643" y="480809"/>
                                  </a:cubicBezTo>
                                  <a:cubicBezTo>
                                    <a:pt x="513295" y="103958"/>
                                    <a:pt x="0" y="0"/>
                                    <a:pt x="0" y="0"/>
                                  </a:cubicBezTo>
                                  <a:cubicBezTo>
                                    <a:pt x="0" y="0"/>
                                    <a:pt x="103959" y="513296"/>
                                    <a:pt x="480808" y="896643"/>
                                  </a:cubicBezTo>
                                  <a:cubicBezTo>
                                    <a:pt x="864156" y="1273493"/>
                                    <a:pt x="1377451" y="1377451"/>
                                    <a:pt x="1377451" y="137745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Freeform: Shape 11"/>
                          <wps:cNvSpPr/>
                          <wps:spPr>
                            <a:xfrm>
                              <a:off x="609504" y="500301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586019 w 671737"/>
                                <a:gd name="connsiteY0" fmla="*/ 1884249 h 1884249"/>
                                <a:gd name="connsiteX1" fmla="*/ 618506 w 671737"/>
                                <a:gd name="connsiteY1" fmla="*/ 864156 h 1884249"/>
                                <a:gd name="connsiteX2" fmla="*/ 85719 w 671737"/>
                                <a:gd name="connsiteY2" fmla="*/ 0 h 1884249"/>
                                <a:gd name="connsiteX3" fmla="*/ 53231 w 671737"/>
                                <a:gd name="connsiteY3" fmla="*/ 1020094 h 1884249"/>
                                <a:gd name="connsiteX4" fmla="*/ 586019 w 671737"/>
                                <a:gd name="connsiteY4" fmla="*/ 1884249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586019" y="1884249"/>
                                  </a:moveTo>
                                  <a:cubicBezTo>
                                    <a:pt x="586019" y="1884249"/>
                                    <a:pt x="754952" y="1383949"/>
                                    <a:pt x="618506" y="864156"/>
                                  </a:cubicBezTo>
                                  <a:cubicBezTo>
                                    <a:pt x="482061" y="344363"/>
                                    <a:pt x="85719" y="0"/>
                                    <a:pt x="85719" y="0"/>
                                  </a:cubicBezTo>
                                  <a:cubicBezTo>
                                    <a:pt x="85719" y="0"/>
                                    <a:pt x="-83214" y="500301"/>
                                    <a:pt x="53231" y="1020094"/>
                                  </a:cubicBezTo>
                                  <a:cubicBezTo>
                                    <a:pt x="189677" y="1539887"/>
                                    <a:pt x="586019" y="1884249"/>
                                    <a:pt x="586019" y="188424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Freeform: Shape 12"/>
                          <wps:cNvSpPr/>
                          <wps:spPr>
                            <a:xfrm>
                              <a:off x="1389193" y="0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618506 w 671737"/>
                                <a:gd name="connsiteY0" fmla="*/ 1020094 h 1884249"/>
                                <a:gd name="connsiteX1" fmla="*/ 586019 w 671737"/>
                                <a:gd name="connsiteY1" fmla="*/ 0 h 1884249"/>
                                <a:gd name="connsiteX2" fmla="*/ 53231 w 671737"/>
                                <a:gd name="connsiteY2" fmla="*/ 864156 h 1884249"/>
                                <a:gd name="connsiteX3" fmla="*/ 85719 w 671737"/>
                                <a:gd name="connsiteY3" fmla="*/ 1884249 h 1884249"/>
                                <a:gd name="connsiteX4" fmla="*/ 618506 w 671737"/>
                                <a:gd name="connsiteY4" fmla="*/ 1020094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618506" y="1020094"/>
                                  </a:moveTo>
                                  <a:cubicBezTo>
                                    <a:pt x="754952" y="500301"/>
                                    <a:pt x="586019" y="0"/>
                                    <a:pt x="586019" y="0"/>
                                  </a:cubicBezTo>
                                  <a:cubicBezTo>
                                    <a:pt x="586019" y="0"/>
                                    <a:pt x="189677" y="344363"/>
                                    <a:pt x="53231" y="864156"/>
                                  </a:cubicBezTo>
                                  <a:cubicBezTo>
                                    <a:pt x="-83214" y="1383949"/>
                                    <a:pt x="85719" y="1884249"/>
                                    <a:pt x="85719" y="1884249"/>
                                  </a:cubicBezTo>
                                  <a:cubicBezTo>
                                    <a:pt x="85719" y="1884249"/>
                                    <a:pt x="475563" y="1539887"/>
                                    <a:pt x="618506" y="102009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Freeform: Shape 13"/>
                          <wps:cNvSpPr/>
                          <wps:spPr>
                            <a:xfrm>
                              <a:off x="3118757" y="3166638"/>
                              <a:ext cx="1884249" cy="674584"/>
                            </a:xfrm>
                            <a:custGeom>
                              <a:avLst/>
                              <a:gdLst>
                                <a:gd name="connsiteX0" fmla="*/ 864156 w 1884249"/>
                                <a:gd name="connsiteY0" fmla="*/ 56078 h 674584"/>
                                <a:gd name="connsiteX1" fmla="*/ 0 w 1884249"/>
                                <a:gd name="connsiteY1" fmla="*/ 588866 h 674584"/>
                                <a:gd name="connsiteX2" fmla="*/ 1020093 w 1884249"/>
                                <a:gd name="connsiteY2" fmla="*/ 621353 h 674584"/>
                                <a:gd name="connsiteX3" fmla="*/ 1884249 w 1884249"/>
                                <a:gd name="connsiteY3" fmla="*/ 88565 h 674584"/>
                                <a:gd name="connsiteX4" fmla="*/ 864156 w 1884249"/>
                                <a:gd name="connsiteY4" fmla="*/ 56078 h 67458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84249" h="674584">
                                  <a:moveTo>
                                    <a:pt x="864156" y="56078"/>
                                  </a:moveTo>
                                  <a:cubicBezTo>
                                    <a:pt x="344363" y="192524"/>
                                    <a:pt x="0" y="588866"/>
                                    <a:pt x="0" y="588866"/>
                                  </a:cubicBezTo>
                                  <a:cubicBezTo>
                                    <a:pt x="0" y="588866"/>
                                    <a:pt x="500300" y="757799"/>
                                    <a:pt x="1020093" y="621353"/>
                                  </a:cubicBezTo>
                                  <a:cubicBezTo>
                                    <a:pt x="1539886" y="484907"/>
                                    <a:pt x="1884249" y="88565"/>
                                    <a:pt x="1884249" y="88565"/>
                                  </a:cubicBezTo>
                                  <a:cubicBezTo>
                                    <a:pt x="1884249" y="88565"/>
                                    <a:pt x="1383949" y="-86865"/>
                                    <a:pt x="864156" y="5607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Freeform: Shape 14"/>
                          <wps:cNvSpPr/>
                          <wps:spPr>
                            <a:xfrm>
                              <a:off x="3690529" y="1786789"/>
                              <a:ext cx="1377451" cy="1377451"/>
                            </a:xfrm>
                            <a:custGeom>
                              <a:avLst/>
                              <a:gdLst>
                                <a:gd name="connsiteX0" fmla="*/ 1377451 w 1377451"/>
                                <a:gd name="connsiteY0" fmla="*/ 0 h 1377451"/>
                                <a:gd name="connsiteX1" fmla="*/ 480808 w 1377451"/>
                                <a:gd name="connsiteY1" fmla="*/ 480809 h 1377451"/>
                                <a:gd name="connsiteX2" fmla="*/ 0 w 1377451"/>
                                <a:gd name="connsiteY2" fmla="*/ 1377451 h 1377451"/>
                                <a:gd name="connsiteX3" fmla="*/ 896643 w 1377451"/>
                                <a:gd name="connsiteY3" fmla="*/ 896643 h 1377451"/>
                                <a:gd name="connsiteX4" fmla="*/ 1377451 w 1377451"/>
                                <a:gd name="connsiteY4" fmla="*/ 0 h 13774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77451" h="1377451">
                                  <a:moveTo>
                                    <a:pt x="1377451" y="0"/>
                                  </a:moveTo>
                                  <a:cubicBezTo>
                                    <a:pt x="1377451" y="0"/>
                                    <a:pt x="864155" y="103958"/>
                                    <a:pt x="480808" y="480809"/>
                                  </a:cubicBezTo>
                                  <a:cubicBezTo>
                                    <a:pt x="97461" y="864156"/>
                                    <a:pt x="0" y="1377451"/>
                                    <a:pt x="0" y="1377451"/>
                                  </a:cubicBezTo>
                                  <a:cubicBezTo>
                                    <a:pt x="0" y="1377451"/>
                                    <a:pt x="513295" y="1273493"/>
                                    <a:pt x="896643" y="896643"/>
                                  </a:cubicBezTo>
                                  <a:cubicBezTo>
                                    <a:pt x="1273493" y="513296"/>
                                    <a:pt x="1377451" y="0"/>
                                    <a:pt x="1377451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Freeform: Shape 15"/>
                          <wps:cNvSpPr/>
                          <wps:spPr>
                            <a:xfrm>
                              <a:off x="3793235" y="500301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618507 w 671737"/>
                                <a:gd name="connsiteY0" fmla="*/ 1020094 h 1884249"/>
                                <a:gd name="connsiteX1" fmla="*/ 586019 w 671737"/>
                                <a:gd name="connsiteY1" fmla="*/ 0 h 1884249"/>
                                <a:gd name="connsiteX2" fmla="*/ 53231 w 671737"/>
                                <a:gd name="connsiteY2" fmla="*/ 864156 h 1884249"/>
                                <a:gd name="connsiteX3" fmla="*/ 85718 w 671737"/>
                                <a:gd name="connsiteY3" fmla="*/ 1884249 h 1884249"/>
                                <a:gd name="connsiteX4" fmla="*/ 618507 w 671737"/>
                                <a:gd name="connsiteY4" fmla="*/ 1020094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618507" y="1020094"/>
                                  </a:moveTo>
                                  <a:cubicBezTo>
                                    <a:pt x="754952" y="500301"/>
                                    <a:pt x="586019" y="0"/>
                                    <a:pt x="586019" y="0"/>
                                  </a:cubicBezTo>
                                  <a:cubicBezTo>
                                    <a:pt x="586019" y="0"/>
                                    <a:pt x="189677" y="344363"/>
                                    <a:pt x="53231" y="864156"/>
                                  </a:cubicBezTo>
                                  <a:cubicBezTo>
                                    <a:pt x="-83214" y="1383949"/>
                                    <a:pt x="85718" y="1884249"/>
                                    <a:pt x="85718" y="1884249"/>
                                  </a:cubicBezTo>
                                  <a:cubicBezTo>
                                    <a:pt x="85718" y="1884249"/>
                                    <a:pt x="475563" y="1539887"/>
                                    <a:pt x="618507" y="102009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Freeform: Shape 16"/>
                          <wps:cNvSpPr/>
                          <wps:spPr>
                            <a:xfrm>
                              <a:off x="3013546" y="0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586019 w 671737"/>
                                <a:gd name="connsiteY0" fmla="*/ 1884249 h 1884249"/>
                                <a:gd name="connsiteX1" fmla="*/ 618506 w 671737"/>
                                <a:gd name="connsiteY1" fmla="*/ 864156 h 1884249"/>
                                <a:gd name="connsiteX2" fmla="*/ 85719 w 671737"/>
                                <a:gd name="connsiteY2" fmla="*/ 0 h 1884249"/>
                                <a:gd name="connsiteX3" fmla="*/ 53232 w 671737"/>
                                <a:gd name="connsiteY3" fmla="*/ 1020094 h 1884249"/>
                                <a:gd name="connsiteX4" fmla="*/ 586019 w 671737"/>
                                <a:gd name="connsiteY4" fmla="*/ 1884249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586019" y="1884249"/>
                                  </a:moveTo>
                                  <a:cubicBezTo>
                                    <a:pt x="586019" y="1884249"/>
                                    <a:pt x="754952" y="1383949"/>
                                    <a:pt x="618506" y="864156"/>
                                  </a:cubicBezTo>
                                  <a:cubicBezTo>
                                    <a:pt x="482061" y="344363"/>
                                    <a:pt x="85719" y="0"/>
                                    <a:pt x="85719" y="0"/>
                                  </a:cubicBezTo>
                                  <a:cubicBezTo>
                                    <a:pt x="85719" y="0"/>
                                    <a:pt x="-83214" y="500301"/>
                                    <a:pt x="53232" y="1020094"/>
                                  </a:cubicBezTo>
                                  <a:cubicBezTo>
                                    <a:pt x="189677" y="1539887"/>
                                    <a:pt x="586019" y="1884249"/>
                                    <a:pt x="586019" y="188424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Freeform: Shape 17"/>
                          <wps:cNvSpPr/>
                          <wps:spPr>
                            <a:xfrm>
                              <a:off x="747202" y="3912331"/>
                              <a:ext cx="3586570" cy="1214127"/>
                            </a:xfrm>
                            <a:custGeom>
                              <a:avLst/>
                              <a:gdLst>
                                <a:gd name="connsiteX0" fmla="*/ 2709421 w 3586570"/>
                                <a:gd name="connsiteY0" fmla="*/ 57588 h 1214127"/>
                                <a:gd name="connsiteX1" fmla="*/ 1786788 w 3586570"/>
                                <a:gd name="connsiteY1" fmla="*/ 57588 h 1214127"/>
                                <a:gd name="connsiteX2" fmla="*/ 864156 w 3586570"/>
                                <a:gd name="connsiteY2" fmla="*/ 51090 h 1214127"/>
                                <a:gd name="connsiteX3" fmla="*/ 0 w 3586570"/>
                                <a:gd name="connsiteY3" fmla="*/ 583878 h 1214127"/>
                                <a:gd name="connsiteX4" fmla="*/ 1020094 w 3586570"/>
                                <a:gd name="connsiteY4" fmla="*/ 616365 h 1214127"/>
                                <a:gd name="connsiteX5" fmla="*/ 1266995 w 3586570"/>
                                <a:gd name="connsiteY5" fmla="*/ 525402 h 1214127"/>
                                <a:gd name="connsiteX6" fmla="*/ 870653 w 3586570"/>
                                <a:gd name="connsiteY6" fmla="*/ 856770 h 1214127"/>
                                <a:gd name="connsiteX7" fmla="*/ 1020094 w 3586570"/>
                                <a:gd name="connsiteY7" fmla="*/ 1214127 h 1214127"/>
                                <a:gd name="connsiteX8" fmla="*/ 1656840 w 3586570"/>
                                <a:gd name="connsiteY8" fmla="*/ 648852 h 1214127"/>
                                <a:gd name="connsiteX9" fmla="*/ 1793286 w 3586570"/>
                                <a:gd name="connsiteY9" fmla="*/ 466925 h 1214127"/>
                                <a:gd name="connsiteX10" fmla="*/ 1929731 w 3586570"/>
                                <a:gd name="connsiteY10" fmla="*/ 648852 h 1214127"/>
                                <a:gd name="connsiteX11" fmla="*/ 2566478 w 3586570"/>
                                <a:gd name="connsiteY11" fmla="*/ 1214127 h 1214127"/>
                                <a:gd name="connsiteX12" fmla="*/ 2715918 w 3586570"/>
                                <a:gd name="connsiteY12" fmla="*/ 856770 h 1214127"/>
                                <a:gd name="connsiteX13" fmla="*/ 2319576 w 3586570"/>
                                <a:gd name="connsiteY13" fmla="*/ 525402 h 1214127"/>
                                <a:gd name="connsiteX14" fmla="*/ 2566478 w 3586570"/>
                                <a:gd name="connsiteY14" fmla="*/ 616365 h 1214127"/>
                                <a:gd name="connsiteX15" fmla="*/ 3586571 w 3586570"/>
                                <a:gd name="connsiteY15" fmla="*/ 583878 h 1214127"/>
                                <a:gd name="connsiteX16" fmla="*/ 2709421 w 3586570"/>
                                <a:gd name="connsiteY16" fmla="*/ 57588 h 121412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3586570" h="1214127">
                                  <a:moveTo>
                                    <a:pt x="2709421" y="57588"/>
                                  </a:moveTo>
                                  <a:cubicBezTo>
                                    <a:pt x="2326073" y="-46371"/>
                                    <a:pt x="1955721" y="18603"/>
                                    <a:pt x="1786788" y="57588"/>
                                  </a:cubicBezTo>
                                  <a:cubicBezTo>
                                    <a:pt x="1617856" y="18603"/>
                                    <a:pt x="1247503" y="-46371"/>
                                    <a:pt x="864156" y="51090"/>
                                  </a:cubicBezTo>
                                  <a:cubicBezTo>
                                    <a:pt x="344363" y="187536"/>
                                    <a:pt x="0" y="583878"/>
                                    <a:pt x="0" y="583878"/>
                                  </a:cubicBezTo>
                                  <a:cubicBezTo>
                                    <a:pt x="0" y="583878"/>
                                    <a:pt x="500301" y="752811"/>
                                    <a:pt x="1020094" y="616365"/>
                                  </a:cubicBezTo>
                                  <a:cubicBezTo>
                                    <a:pt x="1104560" y="590376"/>
                                    <a:pt x="1189026" y="564386"/>
                                    <a:pt x="1266995" y="525402"/>
                                  </a:cubicBezTo>
                                  <a:cubicBezTo>
                                    <a:pt x="1169534" y="661847"/>
                                    <a:pt x="1072073" y="772303"/>
                                    <a:pt x="870653" y="856770"/>
                                  </a:cubicBezTo>
                                  <a:lnTo>
                                    <a:pt x="1020094" y="1214127"/>
                                  </a:lnTo>
                                  <a:cubicBezTo>
                                    <a:pt x="1370954" y="1064687"/>
                                    <a:pt x="1520394" y="843774"/>
                                    <a:pt x="1656840" y="648852"/>
                                  </a:cubicBezTo>
                                  <a:cubicBezTo>
                                    <a:pt x="1702322" y="583878"/>
                                    <a:pt x="1741306" y="525402"/>
                                    <a:pt x="1793286" y="466925"/>
                                  </a:cubicBezTo>
                                  <a:cubicBezTo>
                                    <a:pt x="1838767" y="525402"/>
                                    <a:pt x="1884249" y="583878"/>
                                    <a:pt x="1929731" y="648852"/>
                                  </a:cubicBezTo>
                                  <a:cubicBezTo>
                                    <a:pt x="2059680" y="843774"/>
                                    <a:pt x="2209120" y="1064687"/>
                                    <a:pt x="2566478" y="1214127"/>
                                  </a:cubicBezTo>
                                  <a:lnTo>
                                    <a:pt x="2715918" y="856770"/>
                                  </a:lnTo>
                                  <a:cubicBezTo>
                                    <a:pt x="2514498" y="772303"/>
                                    <a:pt x="2417037" y="661847"/>
                                    <a:pt x="2319576" y="525402"/>
                                  </a:cubicBezTo>
                                  <a:cubicBezTo>
                                    <a:pt x="2397545" y="557889"/>
                                    <a:pt x="2475514" y="590376"/>
                                    <a:pt x="2566478" y="616365"/>
                                  </a:cubicBezTo>
                                  <a:cubicBezTo>
                                    <a:pt x="3086271" y="752811"/>
                                    <a:pt x="3586571" y="583878"/>
                                    <a:pt x="3586571" y="583878"/>
                                  </a:cubicBezTo>
                                  <a:cubicBezTo>
                                    <a:pt x="3586571" y="583878"/>
                                    <a:pt x="3229213" y="194033"/>
                                    <a:pt x="2709421" y="5758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BE42BE" id="Group 2" o:spid="_x0000_s1026" alt="&quot;&quot;" style="position:absolute;left:0;text-align:left;margin-left:4.3pt;margin-top:18.85pt;width:710.65pt;height:537.1pt;z-index:-251658239;mso-width-relative:margin;mso-height-relative:margin" coordsize="90251,68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">
                <v:rect id="Rectangle 1" o:spid="_x0000_s1027" alt="Decorative" style="position:absolute;width:90251;height:682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" fillcolor="white [3212]" strokecolor="#252c63 [3204]" strokeweight="8pt"/>
                <v:group id="Graphic 3" o:spid="_x0000_s1028" alt="Decorative" style="position:absolute;left:19812;top:7728;width:50657;height:51298" coordsize="50679,51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Freeform: Shape 9" o:spid="_x0000_s1029" style="position:absolute;left:649;top:31694;width:18843;height:6718;visibility:visible;mso-wrap-style:square;v-text-anchor:middle" coordsize="1884249,671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" path="m1884249,586019v,,-344362,-396342,-864155,-532788c500301,-83214,,85718,,85718v,,344363,396342,864156,532789c1383949,754952,1884249,586019,1884249,586019xe" filled="f" stroked="f" strokeweight="1.80247mm">
                    <v:stroke joinstyle="miter"/>
                    <v:path arrowok="t" o:connecttype="custom" o:connectlocs="1884249,586019;1020094,53231;0,85718;864156,618507;1884249,586019" o:connectangles="0,0,0,0,0"/>
                  </v:shape>
                  <v:shape id="Freeform: Shape 10" o:spid="_x0000_s1030" style="position:absolute;top:17867;width:13774;height:13775;visibility:visible;mso-wrap-style:square;v-text-anchor:middle" coordsize="1377451,1377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" path="m1377451,1377451v,,-103958,-513295,-480808,-896642c513295,103958,,,,,,,103959,513296,480808,896643v383348,376850,896643,480808,896643,480808xe" filled="f" stroked="f" strokeweight="1.80247mm">
                    <v:stroke joinstyle="miter"/>
                    <v:path arrowok="t" o:connecttype="custom" o:connectlocs="1377451,1377451;896643,480809;0,0;480808,896643;1377451,1377451" o:connectangles="0,0,0,0,0"/>
                  </v:shape>
                  <v:shape id="Freeform: Shape 11" o:spid="_x0000_s1031" style="position:absolute;left:6095;top:5003;width:6717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" path="m586019,1884249v,,168933,-500300,32487,-1020093c482061,344363,85719,,85719,v,,-168933,500301,-32488,1020094c189677,1539887,586019,1884249,586019,1884249xe" filled="f" stroked="f" strokeweight="1.80247mm">
                    <v:stroke joinstyle="miter"/>
                    <v:path arrowok="t" o:connecttype="custom" o:connectlocs="586019,1884249;618506,864156;85719,0;53231,1020094;586019,1884249" o:connectangles="0,0,0,0,0"/>
                  </v:shape>
                  <v:shape id="Freeform: Shape 12" o:spid="_x0000_s1032" style="position:absolute;left:13891;width:6718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" path="m618506,1020094c754952,500301,586019,,586019,v,,-396342,344363,-532788,864156c-83214,1383949,85719,1884249,85719,1884249v,,389844,-344362,532787,-864155xe" filled="f" stroked="f" strokeweight="1.80247mm">
                    <v:stroke joinstyle="miter"/>
                    <v:path arrowok="t" o:connecttype="custom" o:connectlocs="618506,1020094;586019,0;53231,864156;85719,1884249;618506,1020094" o:connectangles="0,0,0,0,0"/>
                  </v:shape>
                  <v:shape id="Freeform: Shape 13" o:spid="_x0000_s1033" style="position:absolute;left:31187;top:31666;width:18843;height:6746;visibility:visible;mso-wrap-style:square;v-text-anchor:middle" coordsize="1884249,67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" path="m864156,56078c344363,192524,,588866,,588866v,,500300,168933,1020093,32487c1539886,484907,1884249,88565,1884249,88565v,,-500300,-175430,-1020093,-32487xe" filled="f" stroked="f" strokeweight="1.80247mm">
                    <v:stroke joinstyle="miter"/>
                    <v:path arrowok="t" o:connecttype="custom" o:connectlocs="864156,56078;0,588866;1020093,621353;1884249,88565;864156,56078" o:connectangles="0,0,0,0,0"/>
                  </v:shape>
                  <v:shape id="Freeform: Shape 14" o:spid="_x0000_s1034" style="position:absolute;left:36905;top:17867;width:13774;height:13775;visibility:visible;mso-wrap-style:square;v-text-anchor:middle" coordsize="1377451,1377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" path="m1377451,v,,-513296,103958,-896643,480809c97461,864156,,1377451,,1377451v,,513295,-103958,896643,-480808c1273493,513296,1377451,,1377451,xe" filled="f" stroked="f" strokeweight="1.80247mm">
                    <v:stroke joinstyle="miter"/>
                    <v:path arrowok="t" o:connecttype="custom" o:connectlocs="1377451,0;480808,480809;0,1377451;896643,896643;1377451,0" o:connectangles="0,0,0,0,0"/>
                  </v:shape>
                  <v:shape id="Freeform: Shape 15" o:spid="_x0000_s1035" style="position:absolute;left:37932;top:5003;width:6717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" path="m618507,1020094c754952,500301,586019,,586019,v,,-396342,344363,-532788,864156c-83214,1383949,85718,1884249,85718,1884249v,,389845,-344362,532789,-864155xe" filled="f" stroked="f" strokeweight="1.80247mm">
                    <v:stroke joinstyle="miter"/>
                    <v:path arrowok="t" o:connecttype="custom" o:connectlocs="618507,1020094;586019,0;53231,864156;85718,1884249;618507,1020094" o:connectangles="0,0,0,0,0"/>
                  </v:shape>
                  <v:shape id="Freeform: Shape 16" o:spid="_x0000_s1036" style="position:absolute;left:30135;width:6717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" path="m586019,1884249v,,168933,-500300,32487,-1020093c482061,344363,85719,,85719,v,,-168933,500301,-32487,1020094c189677,1539887,586019,1884249,586019,1884249xe" filled="f" stroked="f" strokeweight="1.80247mm">
                    <v:stroke joinstyle="miter"/>
                    <v:path arrowok="t" o:connecttype="custom" o:connectlocs="586019,1884249;618506,864156;85719,0;53232,1020094;586019,1884249" o:connectangles="0,0,0,0,0"/>
                  </v:shape>
                  <v:shape id="Freeform: Shape 17" o:spid="_x0000_s1037" style="position:absolute;left:7472;top:39123;width:35865;height:12141;visibility:visible;mso-wrap-style:square;v-text-anchor:middle" coordsize="3586570,1214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" path="m2709421,57588v-383348,-103959,-753700,-38985,-922633,c1617856,18603,1247503,-46371,864156,51090,344363,187536,,583878,,583878v,,500301,168933,1020094,32487c1104560,590376,1189026,564386,1266995,525402,1169534,661847,1072073,772303,870653,856770r149441,357357c1370954,1064687,1520394,843774,1656840,648852v45482,-64974,84466,-123450,136446,-181927c1838767,525402,1884249,583878,1929731,648852v129949,194922,279389,415835,636747,565275l2715918,856770c2514498,772303,2417037,661847,2319576,525402v77969,32487,155938,64974,246902,90963c3086271,752811,3586571,583878,3586571,583878v,,-357358,-389845,-877150,-526290xe" filled="f" stroked="f" strokeweight="1.80247mm">
                    <v:stroke joinstyle="miter"/>
                    <v:path arrowok="t" o:connecttype="custom" o:connectlocs="2709421,57588;1786788,57588;864156,51090;0,583878;1020094,616365;1266995,525402;870653,856770;1020094,1214127;1656840,648852;1793286,466925;1929731,648852;2566478,1214127;2715918,856770;2319576,525402;2566478,616365;3586571,583878;2709421,57588" o:connectangles="0,0,0,0,0,0,0,0,0,0,0,0,0,0,0,0,0"/>
                  </v:shape>
                </v:group>
                <w10:anchorlock/>
              </v:group>
            </w:pict>
          </mc:Fallback>
        </mc:AlternateContent>
      </w:r>
    </w:p>
    <w:tbl>
      <w:tblPr>
        <w:tblW w:w="5000" w:type="pct"/>
        <w:tblCellMar>
          <w:top w:w="72" w:type="dxa"/>
          <w:left w:w="115" w:type="dxa"/>
          <w:bottom w:w="72" w:type="dxa"/>
          <w:right w:w="115" w:type="dxa"/>
        </w:tblCellMar>
        <w:tblLook w:val="0600" w:firstRow="0" w:lastRow="0" w:firstColumn="0" w:lastColumn="0" w:noHBand="1" w:noVBand="1"/>
        <w:tblCaption w:val="Layout table"/>
      </w:tblPr>
      <w:tblGrid>
        <w:gridCol w:w="1156"/>
        <w:gridCol w:w="3990"/>
        <w:gridCol w:w="4105"/>
        <w:gridCol w:w="4109"/>
        <w:gridCol w:w="1040"/>
      </w:tblGrid>
      <w:tr w:rsidR="00A04CC4" w:rsidRPr="002416E6" w14:paraId="7F6E02D3" w14:textId="77777777" w:rsidTr="00C56065">
        <w:trPr>
          <w:trHeight w:val="1440"/>
        </w:trPr>
        <w:tc>
          <w:tcPr>
            <w:tcW w:w="15614" w:type="dxa"/>
            <w:gridSpan w:val="5"/>
          </w:tcPr>
          <w:p w14:paraId="3114A0EA" w14:textId="77777777" w:rsidR="00A04CC4" w:rsidRPr="002416E6" w:rsidRDefault="00000000" w:rsidP="002416E6">
            <w:pPr>
              <w:pStyle w:val="Heading2"/>
            </w:pPr>
            <w:sdt>
              <w:sdtPr>
                <w:id w:val="1752851669"/>
                <w:placeholder>
                  <w:docPart w:val="91B3221FB98F42AE829B895CBD1DA2C2"/>
                </w:placeholder>
                <w:temporary/>
                <w:showingPlcHdr/>
                <w15:appearance w15:val="hidden"/>
              </w:sdtPr>
              <w:sdtContent>
                <w:r w:rsidR="00AA7521" w:rsidRPr="00AA7521">
                  <w:t>Diploma Certificate</w:t>
                </w:r>
              </w:sdtContent>
            </w:sdt>
          </w:p>
        </w:tc>
      </w:tr>
      <w:tr w:rsidR="00A04CC4" w:rsidRPr="002416E6" w14:paraId="5EB60406" w14:textId="77777777" w:rsidTr="00C56065">
        <w:trPr>
          <w:trHeight w:val="1008"/>
        </w:trPr>
        <w:tc>
          <w:tcPr>
            <w:tcW w:w="15614" w:type="dxa"/>
            <w:gridSpan w:val="5"/>
            <w:vAlign w:val="bottom"/>
          </w:tcPr>
          <w:p w14:paraId="3A6F6658" w14:textId="77777777" w:rsidR="00A04CC4" w:rsidRPr="002416E6" w:rsidRDefault="00000000" w:rsidP="00C56065">
            <w:pPr>
              <w:pStyle w:val="Heading3"/>
            </w:pPr>
            <w:sdt>
              <w:sdtPr>
                <w:id w:val="-1513449137"/>
                <w:placeholder>
                  <w:docPart w:val="C78665D73F8145AF948D03EC5F78CB74"/>
                </w:placeholder>
                <w:temporary/>
                <w:showingPlcHdr/>
                <w15:appearance w15:val="hidden"/>
              </w:sdtPr>
              <w:sdtContent>
                <w:r w:rsidR="00AA7521" w:rsidRPr="002416E6">
                  <w:t>This certifies that</w:t>
                </w:r>
              </w:sdtContent>
            </w:sdt>
          </w:p>
        </w:tc>
      </w:tr>
      <w:tr w:rsidR="00A04CC4" w:rsidRPr="002416E6" w14:paraId="3834DE44" w14:textId="77777777" w:rsidTr="00C56065">
        <w:trPr>
          <w:trHeight w:val="1503"/>
        </w:trPr>
        <w:tc>
          <w:tcPr>
            <w:tcW w:w="15614" w:type="dxa"/>
            <w:gridSpan w:val="5"/>
            <w:vAlign w:val="center"/>
          </w:tcPr>
          <w:p w14:paraId="07C55404" w14:textId="77777777" w:rsidR="00A04CC4" w:rsidRPr="002416E6" w:rsidRDefault="00000000" w:rsidP="00C56065">
            <w:pPr>
              <w:pStyle w:val="Heading1"/>
            </w:pPr>
            <w:sdt>
              <w:sdtPr>
                <w:id w:val="-1116445800"/>
                <w:placeholder>
                  <w:docPart w:val="8C52D76DCB08423892E29EFB8A28E8DE"/>
                </w:placeholder>
                <w:temporary/>
                <w:showingPlcHdr/>
                <w15:appearance w15:val="hidden"/>
              </w:sdtPr>
              <w:sdtContent>
                <w:r w:rsidR="00AA7521" w:rsidRPr="002416E6">
                  <w:t>Christian Lacombe</w:t>
                </w:r>
              </w:sdtContent>
            </w:sdt>
          </w:p>
        </w:tc>
      </w:tr>
      <w:tr w:rsidR="00A04CC4" w:rsidRPr="002416E6" w14:paraId="2A13EE48" w14:textId="77777777" w:rsidTr="00C56065">
        <w:trPr>
          <w:trHeight w:val="1116"/>
        </w:trPr>
        <w:tc>
          <w:tcPr>
            <w:tcW w:w="15614" w:type="dxa"/>
            <w:gridSpan w:val="5"/>
          </w:tcPr>
          <w:p w14:paraId="5F3FB51C" w14:textId="77777777" w:rsidR="00A04CC4" w:rsidRPr="002416E6" w:rsidRDefault="00000000" w:rsidP="002416E6">
            <w:sdt>
              <w:sdtPr>
                <w:id w:val="-2142961860"/>
                <w:placeholder>
                  <w:docPart w:val="018EC1BD050145CCAA6A8B06F2602952"/>
                </w:placeholder>
                <w:temporary/>
                <w:showingPlcHdr/>
                <w15:appearance w15:val="hidden"/>
              </w:sdtPr>
              <w:sdtContent>
                <w:r w:rsidR="001962F9" w:rsidRPr="001962F9">
                  <w:t xml:space="preserve">has successfully completed the course of study required </w:t>
                </w:r>
                <w:r w:rsidR="001962F9">
                  <w:br/>
                </w:r>
                <w:r w:rsidR="001962F9" w:rsidRPr="001962F9">
                  <w:t>to graduate from Bellows High School</w:t>
                </w:r>
              </w:sdtContent>
            </w:sdt>
          </w:p>
        </w:tc>
      </w:tr>
      <w:tr w:rsidR="00A04CC4" w:rsidRPr="002416E6" w14:paraId="441862AF" w14:textId="77777777" w:rsidTr="00C56065">
        <w:trPr>
          <w:trHeight w:val="1377"/>
        </w:trPr>
        <w:tc>
          <w:tcPr>
            <w:tcW w:w="15614" w:type="dxa"/>
            <w:gridSpan w:val="5"/>
          </w:tcPr>
          <w:p w14:paraId="59A90457" w14:textId="77777777" w:rsidR="00A04CC4" w:rsidRPr="002416E6" w:rsidRDefault="00000000" w:rsidP="001962F9">
            <w:pPr>
              <w:pStyle w:val="Heading3"/>
            </w:pPr>
            <w:sdt>
              <w:sdtPr>
                <w:id w:val="-1068954950"/>
                <w:placeholder>
                  <w:docPart w:val="BDDD4D2923584DA2BA036057D21150AA"/>
                </w:placeholder>
                <w:temporary/>
                <w:showingPlcHdr/>
                <w15:appearance w15:val="hidden"/>
              </w:sdtPr>
              <w:sdtContent>
                <w:r w:rsidR="00AA7521" w:rsidRPr="002416E6">
                  <w:t>June 4, 20XX</w:t>
                </w:r>
              </w:sdtContent>
            </w:sdt>
          </w:p>
        </w:tc>
      </w:tr>
      <w:tr w:rsidR="00A04CC4" w:rsidRPr="002416E6" w14:paraId="00EF19C1" w14:textId="77777777" w:rsidTr="00C56065">
        <w:trPr>
          <w:trHeight w:val="1152"/>
        </w:trPr>
        <w:tc>
          <w:tcPr>
            <w:tcW w:w="1276" w:type="dxa"/>
          </w:tcPr>
          <w:p w14:paraId="768EAEAF" w14:textId="77777777" w:rsidR="00A04CC4" w:rsidRPr="002416E6" w:rsidRDefault="00A04CC4" w:rsidP="001962F9">
            <w:pPr>
              <w:ind w:left="0" w:right="0"/>
            </w:pPr>
          </w:p>
        </w:tc>
        <w:tc>
          <w:tcPr>
            <w:tcW w:w="4394" w:type="dxa"/>
            <w:tcBorders>
              <w:bottom w:val="single" w:sz="4" w:space="0" w:color="7F7F7F" w:themeColor="text1" w:themeTint="80"/>
            </w:tcBorders>
          </w:tcPr>
          <w:p w14:paraId="5AD06AFB" w14:textId="77777777" w:rsidR="00A04CC4" w:rsidRPr="002416E6" w:rsidRDefault="00A04CC4" w:rsidP="001962F9">
            <w:pPr>
              <w:ind w:left="0" w:right="0"/>
            </w:pPr>
          </w:p>
        </w:tc>
        <w:tc>
          <w:tcPr>
            <w:tcW w:w="4395" w:type="dxa"/>
            <w:vMerge w:val="restart"/>
            <w:tcBorders>
              <w:bottom w:val="single" w:sz="4" w:space="0" w:color="7F7F7F" w:themeColor="text1" w:themeTint="80"/>
            </w:tcBorders>
            <w:vAlign w:val="center"/>
          </w:tcPr>
          <w:p w14:paraId="08A4FF52" w14:textId="77777777" w:rsidR="00A04CC4" w:rsidRPr="002416E6" w:rsidRDefault="00E47B68" w:rsidP="00C56065">
            <w:pPr>
              <w:ind w:left="0" w:right="0"/>
            </w:pPr>
            <w:r w:rsidRPr="002416E6"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0FD7FD4B" wp14:editId="6C1CDA2B">
                      <wp:extent cx="1131570" cy="1131570"/>
                      <wp:effectExtent l="38100" t="38100" r="30480" b="30480"/>
                      <wp:docPr id="3" name="Group 3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1570" cy="1131570"/>
                                <a:chOff x="0" y="0"/>
                                <a:chExt cx="1131570" cy="1131570"/>
                              </a:xfrm>
                            </wpg:grpSpPr>
                            <wps:wsp>
                              <wps:cNvPr id="4" name="Oval 4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0"/>
                                  <a:ext cx="1131570" cy="11315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ln w="76200">
                                  <a:solidFill>
                                    <a:schemeClr val="accent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" name="Graphic 6" descr="Decorative">
                                  <a:extLst>
                                    <a:ext uri="{C183D7F6-B498-43B3-948B-1728B52AA6E4}">
                                      <adec:decorative xmlns:adec="http://schemas.microsoft.com/office/drawing/2017/decorative" val="1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725" y="85725"/>
                                  <a:ext cx="977900" cy="934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5B12AD" id="Group 3" o:spid="_x0000_s1026" alt="Decorative" style="width:89.1pt;height:89.1pt;mso-position-horizontal-relative:char;mso-position-vertical-relative:line" coordsize="11315,11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">
                      <v:oval id="Oval 4" o:spid="_x0000_s1027" alt="&quot;&quot;" style="position:absolute;width:11315;height:1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" fillcolor="#dcc683 [3206]" strokecolor="#bf9237 [3205]" strokeweight="6pt">
                        <v:stroke joinstyle="miter"/>
                      </v:oval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Graphic 6" o:spid="_x0000_s1028" type="#_x0000_t75" alt="Decorative" style="position:absolute;left:857;top:857;width:9779;height:9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">
                        <v:imagedata r:id="rId11" o:title="Decorative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394" w:type="dxa"/>
            <w:tcBorders>
              <w:bottom w:val="single" w:sz="4" w:space="0" w:color="7F7F7F" w:themeColor="text1" w:themeTint="80"/>
            </w:tcBorders>
          </w:tcPr>
          <w:p w14:paraId="3CE3A1FD" w14:textId="77777777" w:rsidR="00A04CC4" w:rsidRPr="002416E6" w:rsidRDefault="00A04CC4" w:rsidP="001962F9">
            <w:pPr>
              <w:ind w:left="0" w:right="0"/>
            </w:pPr>
          </w:p>
        </w:tc>
        <w:tc>
          <w:tcPr>
            <w:tcW w:w="1155" w:type="dxa"/>
          </w:tcPr>
          <w:p w14:paraId="03CA3F68" w14:textId="77777777" w:rsidR="00A04CC4" w:rsidRPr="002416E6" w:rsidRDefault="00A04CC4" w:rsidP="001962F9">
            <w:pPr>
              <w:ind w:left="0" w:right="0"/>
            </w:pPr>
          </w:p>
        </w:tc>
      </w:tr>
      <w:tr w:rsidR="00A04CC4" w:rsidRPr="002416E6" w14:paraId="6850D3C4" w14:textId="77777777" w:rsidTr="00C56065">
        <w:trPr>
          <w:trHeight w:val="1008"/>
        </w:trPr>
        <w:tc>
          <w:tcPr>
            <w:tcW w:w="1276" w:type="dxa"/>
          </w:tcPr>
          <w:p w14:paraId="6FBBB197" w14:textId="77777777" w:rsidR="00A04CC4" w:rsidRPr="002416E6" w:rsidRDefault="00A04CC4" w:rsidP="001962F9">
            <w:pPr>
              <w:ind w:left="0" w:right="0"/>
            </w:pPr>
          </w:p>
        </w:tc>
        <w:tc>
          <w:tcPr>
            <w:tcW w:w="4394" w:type="dxa"/>
            <w:tcBorders>
              <w:top w:val="single" w:sz="4" w:space="0" w:color="7F7F7F" w:themeColor="text1" w:themeTint="80"/>
            </w:tcBorders>
          </w:tcPr>
          <w:p w14:paraId="0E98DBB4" w14:textId="77777777" w:rsidR="00A04CC4" w:rsidRPr="002416E6" w:rsidRDefault="00000000" w:rsidP="001962F9">
            <w:pPr>
              <w:ind w:left="0" w:right="0"/>
            </w:pPr>
            <w:sdt>
              <w:sdtPr>
                <w:id w:val="-1965644606"/>
                <w:placeholder>
                  <w:docPart w:val="AD4BB39DBBA947768F20452624404C8A"/>
                </w:placeholder>
                <w:temporary/>
                <w:showingPlcHdr/>
                <w15:appearance w15:val="hidden"/>
              </w:sdtPr>
              <w:sdtContent>
                <w:r w:rsidR="00AA7521" w:rsidRPr="002416E6">
                  <w:t>Robin Kline, Principal</w:t>
                </w:r>
              </w:sdtContent>
            </w:sdt>
          </w:p>
        </w:tc>
        <w:tc>
          <w:tcPr>
            <w:tcW w:w="4395" w:type="dxa"/>
            <w:vMerge/>
            <w:tcBorders>
              <w:top w:val="single" w:sz="4" w:space="0" w:color="7F7F7F" w:themeColor="text1" w:themeTint="80"/>
            </w:tcBorders>
          </w:tcPr>
          <w:p w14:paraId="19315259" w14:textId="77777777" w:rsidR="00A04CC4" w:rsidRPr="002416E6" w:rsidRDefault="00A04CC4" w:rsidP="001962F9">
            <w:pPr>
              <w:ind w:left="0" w:right="0"/>
            </w:pPr>
          </w:p>
        </w:tc>
        <w:tc>
          <w:tcPr>
            <w:tcW w:w="4394" w:type="dxa"/>
            <w:tcBorders>
              <w:top w:val="single" w:sz="4" w:space="0" w:color="7F7F7F" w:themeColor="text1" w:themeTint="80"/>
            </w:tcBorders>
          </w:tcPr>
          <w:p w14:paraId="1430DE87" w14:textId="77777777" w:rsidR="00A04CC4" w:rsidRPr="002416E6" w:rsidRDefault="00000000" w:rsidP="001962F9">
            <w:pPr>
              <w:ind w:left="0" w:right="0"/>
            </w:pPr>
            <w:sdt>
              <w:sdtPr>
                <w:id w:val="-300538600"/>
                <w:placeholder>
                  <w:docPart w:val="37BA31B6077940F294B76ED53E70C42F"/>
                </w:placeholder>
                <w:temporary/>
                <w:showingPlcHdr/>
                <w15:appearance w15:val="hidden"/>
              </w:sdtPr>
              <w:sdtContent>
                <w:r w:rsidR="00AA7521" w:rsidRPr="002416E6">
                  <w:t>Ajeet Vasav, Superintendent</w:t>
                </w:r>
              </w:sdtContent>
            </w:sdt>
          </w:p>
        </w:tc>
        <w:tc>
          <w:tcPr>
            <w:tcW w:w="1155" w:type="dxa"/>
          </w:tcPr>
          <w:p w14:paraId="31D58B61" w14:textId="77777777" w:rsidR="00A04CC4" w:rsidRPr="002416E6" w:rsidRDefault="00A04CC4" w:rsidP="001962F9">
            <w:pPr>
              <w:ind w:left="0" w:right="0"/>
            </w:pPr>
          </w:p>
        </w:tc>
      </w:tr>
    </w:tbl>
    <w:p w14:paraId="7FD8E3A3" w14:textId="77777777" w:rsidR="00A04CC4" w:rsidRDefault="00A04CC4"/>
    <w:sectPr w:rsidR="00A04CC4" w:rsidSect="002412F6">
      <w:pgSz w:w="15840" w:h="12240" w:orient="landscape" w:code="1"/>
      <w:pgMar w:top="360" w:right="720" w:bottom="360" w:left="720" w:header="0" w:footer="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92A1AB" w14:textId="77777777" w:rsidR="00B76ED1" w:rsidRDefault="00B76ED1" w:rsidP="000875C0">
      <w:r>
        <w:separator/>
      </w:r>
    </w:p>
  </w:endnote>
  <w:endnote w:type="continuationSeparator" w:id="0">
    <w:p w14:paraId="0E5EA138" w14:textId="77777777" w:rsidR="00B76ED1" w:rsidRDefault="00B76ED1" w:rsidP="000875C0">
      <w:r>
        <w:continuationSeparator/>
      </w:r>
    </w:p>
  </w:endnote>
  <w:endnote w:type="continuationNotice" w:id="1">
    <w:p w14:paraId="55F91E83" w14:textId="77777777" w:rsidR="00B76ED1" w:rsidRDefault="00B76ED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307108" w14:textId="77777777" w:rsidR="00B76ED1" w:rsidRDefault="00B76ED1" w:rsidP="000875C0">
      <w:r>
        <w:separator/>
      </w:r>
    </w:p>
  </w:footnote>
  <w:footnote w:type="continuationSeparator" w:id="0">
    <w:p w14:paraId="46A50991" w14:textId="77777777" w:rsidR="00B76ED1" w:rsidRDefault="00B76ED1" w:rsidP="000875C0">
      <w:r>
        <w:continuationSeparator/>
      </w:r>
    </w:p>
  </w:footnote>
  <w:footnote w:type="continuationNotice" w:id="1">
    <w:p w14:paraId="1F3D6A7D" w14:textId="77777777" w:rsidR="00B76ED1" w:rsidRDefault="00B76ED1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E80"/>
    <w:rsid w:val="0003083A"/>
    <w:rsid w:val="000875C0"/>
    <w:rsid w:val="00094622"/>
    <w:rsid w:val="00113F7A"/>
    <w:rsid w:val="00185D3E"/>
    <w:rsid w:val="00186721"/>
    <w:rsid w:val="001962F9"/>
    <w:rsid w:val="002412F6"/>
    <w:rsid w:val="002416E6"/>
    <w:rsid w:val="002A4A8F"/>
    <w:rsid w:val="00314887"/>
    <w:rsid w:val="00324158"/>
    <w:rsid w:val="003415FF"/>
    <w:rsid w:val="00390B1D"/>
    <w:rsid w:val="003C07D9"/>
    <w:rsid w:val="003C2748"/>
    <w:rsid w:val="0045039F"/>
    <w:rsid w:val="0050636B"/>
    <w:rsid w:val="00511DB3"/>
    <w:rsid w:val="005358A0"/>
    <w:rsid w:val="005E108F"/>
    <w:rsid w:val="005F2A53"/>
    <w:rsid w:val="006237E5"/>
    <w:rsid w:val="00683186"/>
    <w:rsid w:val="006A75DC"/>
    <w:rsid w:val="006F2FC9"/>
    <w:rsid w:val="00705E80"/>
    <w:rsid w:val="007D2DEA"/>
    <w:rsid w:val="008130DC"/>
    <w:rsid w:val="0088227F"/>
    <w:rsid w:val="008D4107"/>
    <w:rsid w:val="008F7137"/>
    <w:rsid w:val="00967D57"/>
    <w:rsid w:val="009C6513"/>
    <w:rsid w:val="009D3373"/>
    <w:rsid w:val="00A04CC4"/>
    <w:rsid w:val="00A14C55"/>
    <w:rsid w:val="00A54BC3"/>
    <w:rsid w:val="00AA7521"/>
    <w:rsid w:val="00AC2AE5"/>
    <w:rsid w:val="00AD4135"/>
    <w:rsid w:val="00B26126"/>
    <w:rsid w:val="00B3467D"/>
    <w:rsid w:val="00B71E9A"/>
    <w:rsid w:val="00B76559"/>
    <w:rsid w:val="00B76ED1"/>
    <w:rsid w:val="00BA757B"/>
    <w:rsid w:val="00C26A15"/>
    <w:rsid w:val="00C56065"/>
    <w:rsid w:val="00C70B50"/>
    <w:rsid w:val="00CB2A75"/>
    <w:rsid w:val="00CD4C49"/>
    <w:rsid w:val="00D04B64"/>
    <w:rsid w:val="00D76A8B"/>
    <w:rsid w:val="00E13588"/>
    <w:rsid w:val="00E47B68"/>
    <w:rsid w:val="00E52F25"/>
    <w:rsid w:val="00E62004"/>
    <w:rsid w:val="00E6489E"/>
    <w:rsid w:val="00E81CD3"/>
    <w:rsid w:val="00F01E2B"/>
    <w:rsid w:val="00F74A4F"/>
    <w:rsid w:val="00FA57FA"/>
    <w:rsid w:val="00FF6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P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0668D4F"/>
  <w15:chartTrackingRefBased/>
  <w15:docId w15:val="{E81FE0CE-DC1E-4A63-A5F8-810FC8639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595959" w:themeColor="text1" w:themeTint="A6"/>
        <w:sz w:val="28"/>
        <w:szCs w:val="28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2F9"/>
    <w:pPr>
      <w:ind w:left="3240" w:right="3240"/>
    </w:pPr>
    <w:rPr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DB3"/>
    <w:pPr>
      <w:keepNext/>
      <w:keepLines/>
      <w:ind w:left="0" w:right="0"/>
      <w:outlineLvl w:val="0"/>
    </w:pPr>
    <w:rPr>
      <w:rFonts w:asciiTheme="majorHAnsi" w:eastAsiaTheme="majorEastAsia" w:hAnsiTheme="majorHAnsi" w:cstheme="majorBidi"/>
      <w:caps/>
      <w:color w:val="8E6C29" w:themeColor="accent2" w:themeShade="BF"/>
      <w:spacing w:val="40"/>
      <w:sz w:val="9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DB3"/>
    <w:pPr>
      <w:keepNext/>
      <w:keepLines/>
      <w:spacing w:before="40"/>
      <w:ind w:left="0" w:right="0"/>
      <w:outlineLvl w:val="1"/>
    </w:pPr>
    <w:rPr>
      <w:rFonts w:asciiTheme="majorHAnsi" w:eastAsiaTheme="majorEastAsia" w:hAnsiTheme="majorHAnsi" w:cstheme="majorBidi"/>
      <w:caps/>
      <w:color w:val="8E6C29" w:themeColor="accent2" w:themeShade="BF"/>
      <w:spacing w:val="20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62F9"/>
    <w:pPr>
      <w:keepNext/>
      <w:keepLines/>
      <w:spacing w:before="40"/>
      <w:ind w:left="0" w:right="0"/>
      <w:outlineLvl w:val="2"/>
    </w:pPr>
    <w:rPr>
      <w:rFonts w:eastAsiaTheme="majorEastAsia" w:cstheme="majorBidi"/>
      <w:caps/>
      <w:spacing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4C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A7521"/>
    <w:rPr>
      <w:color w:val="808080"/>
    </w:rPr>
  </w:style>
  <w:style w:type="paragraph" w:styleId="Header">
    <w:name w:val="header"/>
    <w:basedOn w:val="Normal"/>
    <w:link w:val="HeaderChar"/>
    <w:uiPriority w:val="99"/>
    <w:semiHidden/>
    <w:rsid w:val="000875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875C0"/>
  </w:style>
  <w:style w:type="paragraph" w:styleId="Footer">
    <w:name w:val="footer"/>
    <w:basedOn w:val="Normal"/>
    <w:link w:val="FooterChar"/>
    <w:uiPriority w:val="99"/>
    <w:semiHidden/>
    <w:rsid w:val="000875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875C0"/>
  </w:style>
  <w:style w:type="character" w:customStyle="1" w:styleId="Heading1Char">
    <w:name w:val="Heading 1 Char"/>
    <w:basedOn w:val="DefaultParagraphFont"/>
    <w:link w:val="Heading1"/>
    <w:uiPriority w:val="9"/>
    <w:rsid w:val="00511DB3"/>
    <w:rPr>
      <w:rFonts w:asciiTheme="majorHAnsi" w:eastAsiaTheme="majorEastAsia" w:hAnsiTheme="majorHAnsi" w:cstheme="majorBidi"/>
      <w:caps/>
      <w:color w:val="8E6C29" w:themeColor="accent2" w:themeShade="BF"/>
      <w:spacing w:val="40"/>
      <w:sz w:val="9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1DB3"/>
    <w:rPr>
      <w:rFonts w:asciiTheme="majorHAnsi" w:eastAsiaTheme="majorEastAsia" w:hAnsiTheme="majorHAnsi" w:cstheme="majorBidi"/>
      <w:caps/>
      <w:color w:val="8E6C29" w:themeColor="accent2" w:themeShade="BF"/>
      <w:spacing w:val="20"/>
      <w:sz w:val="4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962F9"/>
    <w:rPr>
      <w:rFonts w:eastAsiaTheme="majorEastAsia" w:cstheme="majorBidi"/>
      <w:caps/>
      <w:spacing w:val="20"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bu%20Amin\AppData\Roaming\Microsoft\Templates\Diploma%20certific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91B3221FB98F42AE829B895CBD1DA2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4A6ACB-0126-4563-97C5-B54BFB92430A}"/>
      </w:docPartPr>
      <w:docPartBody>
        <w:p w:rsidR="00000000" w:rsidRDefault="00000000">
          <w:pPr>
            <w:pStyle w:val="91B3221FB98F42AE829B895CBD1DA2C2"/>
          </w:pPr>
          <w:r w:rsidRPr="00AA7521">
            <w:t>Diploma Certificate</w:t>
          </w:r>
        </w:p>
      </w:docPartBody>
    </w:docPart>
    <w:docPart>
      <w:docPartPr>
        <w:name w:val="C78665D73F8145AF948D03EC5F78CB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C355CF-F058-4F31-8691-9DC4F7E9EC17}"/>
      </w:docPartPr>
      <w:docPartBody>
        <w:p w:rsidR="00000000" w:rsidRDefault="00000000">
          <w:pPr>
            <w:pStyle w:val="C78665D73F8145AF948D03EC5F78CB74"/>
          </w:pPr>
          <w:r w:rsidRPr="002416E6">
            <w:t>This certifies that</w:t>
          </w:r>
        </w:p>
      </w:docPartBody>
    </w:docPart>
    <w:docPart>
      <w:docPartPr>
        <w:name w:val="8C52D76DCB08423892E29EFB8A28E8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1F8D6B-B928-4523-9EEB-AF9668E18768}"/>
      </w:docPartPr>
      <w:docPartBody>
        <w:p w:rsidR="00000000" w:rsidRDefault="00000000">
          <w:pPr>
            <w:pStyle w:val="8C52D76DCB08423892E29EFB8A28E8DE"/>
          </w:pPr>
          <w:r w:rsidRPr="002416E6">
            <w:t>Christian Lacombe</w:t>
          </w:r>
        </w:p>
      </w:docPartBody>
    </w:docPart>
    <w:docPart>
      <w:docPartPr>
        <w:name w:val="018EC1BD050145CCAA6A8B06F26029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5CDF55-6F03-488D-AB9A-9F5ED200A51F}"/>
      </w:docPartPr>
      <w:docPartBody>
        <w:p w:rsidR="00000000" w:rsidRDefault="00000000">
          <w:pPr>
            <w:pStyle w:val="018EC1BD050145CCAA6A8B06F2602952"/>
          </w:pPr>
          <w:r w:rsidRPr="001962F9">
            <w:t xml:space="preserve">has successfully completed the course of study required </w:t>
          </w:r>
          <w:r>
            <w:br/>
          </w:r>
          <w:r w:rsidRPr="001962F9">
            <w:t>to graduate from Bellows High School</w:t>
          </w:r>
        </w:p>
      </w:docPartBody>
    </w:docPart>
    <w:docPart>
      <w:docPartPr>
        <w:name w:val="BDDD4D2923584DA2BA036057D21150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AD0D61-C54D-4F84-B18F-A0B5A8ABD428}"/>
      </w:docPartPr>
      <w:docPartBody>
        <w:p w:rsidR="00000000" w:rsidRDefault="00000000">
          <w:pPr>
            <w:pStyle w:val="BDDD4D2923584DA2BA036057D21150AA"/>
          </w:pPr>
          <w:r w:rsidRPr="002416E6">
            <w:t>June 4, 20XX</w:t>
          </w:r>
        </w:p>
      </w:docPartBody>
    </w:docPart>
    <w:docPart>
      <w:docPartPr>
        <w:name w:val="AD4BB39DBBA947768F20452624404C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D0086-9069-4773-B39B-A239CD497B23}"/>
      </w:docPartPr>
      <w:docPartBody>
        <w:p w:rsidR="00000000" w:rsidRDefault="00000000">
          <w:pPr>
            <w:pStyle w:val="AD4BB39DBBA947768F20452624404C8A"/>
          </w:pPr>
          <w:r w:rsidRPr="002416E6">
            <w:t>Robin Kline, Principal</w:t>
          </w:r>
        </w:p>
      </w:docPartBody>
    </w:docPart>
    <w:docPart>
      <w:docPartPr>
        <w:name w:val="37BA31B6077940F294B76ED53E70C4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E6F2B1-6D1A-456F-909D-8CE4528A4171}"/>
      </w:docPartPr>
      <w:docPartBody>
        <w:p w:rsidR="00000000" w:rsidRDefault="00000000">
          <w:pPr>
            <w:pStyle w:val="37BA31B6077940F294B76ED53E70C42F"/>
          </w:pPr>
          <w:r w:rsidRPr="002416E6">
            <w:t>Ajeet Vasav, Superintendent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A28"/>
    <w:rsid w:val="00131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P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PS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1B3221FB98F42AE829B895CBD1DA2C2">
    <w:name w:val="91B3221FB98F42AE829B895CBD1DA2C2"/>
    <w:pPr>
      <w:bidi/>
    </w:pPr>
  </w:style>
  <w:style w:type="paragraph" w:customStyle="1" w:styleId="C78665D73F8145AF948D03EC5F78CB74">
    <w:name w:val="C78665D73F8145AF948D03EC5F78CB74"/>
    <w:pPr>
      <w:bidi/>
    </w:pPr>
  </w:style>
  <w:style w:type="paragraph" w:customStyle="1" w:styleId="8C52D76DCB08423892E29EFB8A28E8DE">
    <w:name w:val="8C52D76DCB08423892E29EFB8A28E8DE"/>
    <w:pPr>
      <w:bidi/>
    </w:pPr>
  </w:style>
  <w:style w:type="paragraph" w:customStyle="1" w:styleId="018EC1BD050145CCAA6A8B06F2602952">
    <w:name w:val="018EC1BD050145CCAA6A8B06F2602952"/>
    <w:pPr>
      <w:bidi/>
    </w:pPr>
  </w:style>
  <w:style w:type="paragraph" w:customStyle="1" w:styleId="BDDD4D2923584DA2BA036057D21150AA">
    <w:name w:val="BDDD4D2923584DA2BA036057D21150AA"/>
    <w:pPr>
      <w:bidi/>
    </w:pPr>
  </w:style>
  <w:style w:type="paragraph" w:customStyle="1" w:styleId="AD4BB39DBBA947768F20452624404C8A">
    <w:name w:val="AD4BB39DBBA947768F20452624404C8A"/>
    <w:pPr>
      <w:bidi/>
    </w:pPr>
  </w:style>
  <w:style w:type="paragraph" w:customStyle="1" w:styleId="37BA31B6077940F294B76ED53E70C42F">
    <w:name w:val="37BA31B6077940F294B76ED53E70C42F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Diploma Certificate">
  <a:themeElements>
    <a:clrScheme name="Custom 98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52C63"/>
      </a:accent1>
      <a:accent2>
        <a:srgbClr val="BF9237"/>
      </a:accent2>
      <a:accent3>
        <a:srgbClr val="DCC683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4">
      <a:majorFont>
        <a:latin typeface="Book Antiqu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817084-4CD2-42EC-844D-FC481F41835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C11E3617-EDAB-410B-97BD-EFA2853595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7B25B6-ABF4-4CD9-918E-9D3BC7D4DB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C0C2EF5-287D-4561-BFA6-50A1F499EF7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Diploma certificate</Template>
  <TotalTime>0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Amin</dc:creator>
  <cp:keywords/>
  <dc:description/>
  <cp:lastModifiedBy>Abo Amin</cp:lastModifiedBy>
  <cp:revision>1</cp:revision>
  <dcterms:created xsi:type="dcterms:W3CDTF">2025-01-09T11:18:00Z</dcterms:created>
  <dcterms:modified xsi:type="dcterms:W3CDTF">2025-01-09T11:18:00Z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